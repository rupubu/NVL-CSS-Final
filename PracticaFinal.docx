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685" w:rsidRPr="00F26506" w:rsidRDefault="0015775B">
      <w:pPr>
        <w:pStyle w:val="Ttulo"/>
        <w:rPr>
          <w:noProof/>
          <w:lang w:val="es-ES"/>
        </w:rPr>
      </w:pPr>
      <w:r>
        <w:rPr>
          <w:noProof/>
          <w:lang w:val="es-ES"/>
        </w:rPr>
        <w:t>Práctica Final CSS – Pre-Work</w:t>
      </w:r>
    </w:p>
    <w:p w:rsidR="0015775B" w:rsidRDefault="0015775B" w:rsidP="0015775B">
      <w:pPr>
        <w:pStyle w:val="Ttulo1"/>
        <w:rPr>
          <w:rFonts w:ascii="Corbel" w:hAnsi="Corbel"/>
          <w:noProof/>
          <w:color w:val="1481AB"/>
          <w:lang w:val="es-ES"/>
        </w:rPr>
      </w:pPr>
      <w:r>
        <w:rPr>
          <w:rFonts w:ascii="Corbel" w:hAnsi="Corbel"/>
          <w:noProof/>
          <w:color w:val="1481AB"/>
          <w:lang w:val="es-ES"/>
        </w:rPr>
        <w:t>Memoría del proyecto</w:t>
      </w:r>
    </w:p>
    <w:p w:rsidR="0015775B" w:rsidRDefault="0015775B" w:rsidP="0015775B">
      <w:pPr>
        <w:rPr>
          <w:lang w:val="es-ES"/>
        </w:rPr>
      </w:pPr>
      <w:r>
        <w:rPr>
          <w:lang w:val="es-ES"/>
        </w:rPr>
        <w:t>La práctica se basa en una simple página web, que si simula un blog. Para realizarl</w:t>
      </w:r>
      <w:r w:rsidR="00E2538F">
        <w:rPr>
          <w:lang w:val="es-ES"/>
        </w:rPr>
        <w:t>o me he ayudado de lo siguiente.</w:t>
      </w:r>
    </w:p>
    <w:p w:rsidR="0091428D" w:rsidRDefault="00E2538F" w:rsidP="0015775B">
      <w:pPr>
        <w:rPr>
          <w:lang w:val="es-ES"/>
        </w:rPr>
      </w:pPr>
      <w:r>
        <w:rPr>
          <w:lang w:val="es-ES"/>
        </w:rPr>
        <w:t>A nivel HTML he creado contenedores DIV para en algunos casos darles forma y de esta manera decorar la web</w:t>
      </w:r>
      <w:r w:rsidR="0091428D">
        <w:rPr>
          <w:lang w:val="es-ES"/>
        </w:rPr>
        <w:t xml:space="preserve"> y </w:t>
      </w:r>
      <w:r>
        <w:rPr>
          <w:lang w:val="es-ES"/>
        </w:rPr>
        <w:t>en otros casos utilizarlos para ubica</w:t>
      </w:r>
      <w:r w:rsidR="0091428D">
        <w:rPr>
          <w:lang w:val="es-ES"/>
        </w:rPr>
        <w:t>r dentro otros DIV, con el fin de organizarlos mejor y poder aplicar todos los estilos correspondientes.</w:t>
      </w:r>
    </w:p>
    <w:p w:rsidR="00E2538F" w:rsidRPr="0091428D" w:rsidRDefault="0091428D" w:rsidP="0015775B">
      <w:pPr>
        <w:rPr>
          <w:b/>
          <w:lang w:val="es-ES"/>
        </w:rPr>
      </w:pPr>
      <w:r>
        <w:rPr>
          <w:lang w:val="es-ES"/>
        </w:rPr>
        <w:t xml:space="preserve"> </w:t>
      </w:r>
      <w:r w:rsidR="00E2538F" w:rsidRPr="0091428D">
        <w:rPr>
          <w:b/>
          <w:lang w:val="es-ES"/>
        </w:rPr>
        <w:t>Cabecera:</w:t>
      </w:r>
    </w:p>
    <w:p w:rsidR="00E2538F" w:rsidRPr="00E2538F" w:rsidRDefault="0091428D" w:rsidP="00E2538F"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215900</wp:posOffset>
            </wp:positionV>
            <wp:extent cx="2781300" cy="494665"/>
            <wp:effectExtent l="0" t="0" r="0" b="635"/>
            <wp:wrapThrough wrapText="bothSides">
              <wp:wrapPolygon edited="0">
                <wp:start x="0" y="0"/>
                <wp:lineTo x="0" y="20796"/>
                <wp:lineTo x="21452" y="20796"/>
                <wp:lineTo x="2145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9805" r="10256" b="79682"/>
                    <a:stretch/>
                  </pic:blipFill>
                  <pic:spPr bwMode="auto">
                    <a:xfrm>
                      <a:off x="0" y="0"/>
                      <a:ext cx="2781300" cy="49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38F" w:rsidRPr="00E2538F">
        <w:t>&lt;div class="header"&gt;</w:t>
      </w:r>
    </w:p>
    <w:p w:rsidR="00E2538F" w:rsidRPr="00E2538F" w:rsidRDefault="00E2538F" w:rsidP="00E2538F">
      <w:pPr>
        <w:ind w:firstLine="720"/>
      </w:pPr>
      <w:r w:rsidRPr="00E2538F">
        <w:t>&lt;img class="logo" src="IMG/logo.png" alt="Logo"&gt;</w:t>
      </w:r>
    </w:p>
    <w:p w:rsidR="00E2538F" w:rsidRPr="00E2538F" w:rsidRDefault="00E2538F" w:rsidP="00E2538F">
      <w:pPr>
        <w:rPr>
          <w:lang w:val="es-ES"/>
        </w:rPr>
      </w:pPr>
      <w:r w:rsidRPr="00E2538F">
        <w:t xml:space="preserve">        </w:t>
      </w:r>
      <w:r w:rsidRPr="00E2538F">
        <w:tab/>
      </w:r>
      <w:r w:rsidRPr="00E2538F">
        <w:rPr>
          <w:lang w:val="es-ES"/>
        </w:rPr>
        <w:t>&lt;p class="titulo"&gt;&lt;b&gt;Blog de prueba&lt;/b&gt;&lt;/p&gt;</w:t>
      </w:r>
    </w:p>
    <w:p w:rsidR="00E2538F" w:rsidRPr="0091428D" w:rsidRDefault="00E2538F" w:rsidP="00E2538F">
      <w:r w:rsidRPr="0091428D">
        <w:t xml:space="preserve"> &lt;/div&gt;</w:t>
      </w:r>
    </w:p>
    <w:p w:rsidR="005A7C05" w:rsidRDefault="005A7C05">
      <w:pPr>
        <w:rPr>
          <w:b/>
          <w:noProof/>
        </w:rPr>
      </w:pPr>
    </w:p>
    <w:p w:rsidR="005A7C05" w:rsidRDefault="005A7C05">
      <w:pPr>
        <w:rPr>
          <w:b/>
          <w:noProof/>
        </w:rPr>
      </w:pPr>
    </w:p>
    <w:p w:rsidR="0015775B" w:rsidRPr="0091428D" w:rsidRDefault="0091428D">
      <w:pPr>
        <w:rPr>
          <w:b/>
          <w:noProof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2713990</wp:posOffset>
            </wp:positionH>
            <wp:positionV relativeFrom="paragraph">
              <wp:posOffset>8255</wp:posOffset>
            </wp:positionV>
            <wp:extent cx="3839845" cy="1905000"/>
            <wp:effectExtent l="0" t="0" r="8255" b="0"/>
            <wp:wrapThrough wrapText="bothSides">
              <wp:wrapPolygon edited="0">
                <wp:start x="0" y="0"/>
                <wp:lineTo x="0" y="21384"/>
                <wp:lineTo x="21539" y="21384"/>
                <wp:lineTo x="2153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0298" r="6090" b="34073"/>
                    <a:stretch/>
                  </pic:blipFill>
                  <pic:spPr bwMode="auto">
                    <a:xfrm>
                      <a:off x="0" y="0"/>
                      <a:ext cx="383984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428D">
        <w:rPr>
          <w:b/>
          <w:noProof/>
        </w:rPr>
        <w:t>Cuerpo central:</w:t>
      </w:r>
    </w:p>
    <w:p w:rsidR="0091428D" w:rsidRPr="0091428D" w:rsidRDefault="0091428D" w:rsidP="0091428D">
      <w:pPr>
        <w:rPr>
          <w:noProof/>
        </w:rPr>
      </w:pPr>
      <w:r w:rsidRPr="0091428D">
        <w:rPr>
          <w:noProof/>
        </w:rPr>
        <w:t>&lt;div class="clear main"&gt;</w:t>
      </w:r>
    </w:p>
    <w:p w:rsidR="0091428D" w:rsidRDefault="0091428D" w:rsidP="005A7C05">
      <w:pPr>
        <w:ind w:firstLine="720"/>
        <w:rPr>
          <w:noProof/>
        </w:rPr>
      </w:pPr>
      <w:r w:rsidRPr="0091428D">
        <w:rPr>
          <w:noProof/>
        </w:rPr>
        <w:t>&lt;div class="left column"&gt;</w:t>
      </w:r>
      <w:r>
        <w:rPr>
          <w:noProof/>
        </w:rPr>
        <w:t>&lt;/div&gt;</w:t>
      </w:r>
    </w:p>
    <w:p w:rsidR="0091428D" w:rsidRDefault="0091428D" w:rsidP="0091428D">
      <w:pPr>
        <w:ind w:firstLine="720"/>
        <w:rPr>
          <w:noProof/>
        </w:rPr>
      </w:pPr>
      <w:r w:rsidRPr="0091428D">
        <w:rPr>
          <w:noProof/>
        </w:rPr>
        <w:t>&lt;div class="middle column"&gt;</w:t>
      </w:r>
      <w:r>
        <w:rPr>
          <w:noProof/>
        </w:rPr>
        <w:t>&lt;/div&gt;</w:t>
      </w:r>
    </w:p>
    <w:p w:rsidR="0091428D" w:rsidRPr="0091428D" w:rsidRDefault="0091428D" w:rsidP="0091428D">
      <w:pPr>
        <w:ind w:firstLine="720"/>
        <w:rPr>
          <w:noProof/>
        </w:rPr>
      </w:pPr>
      <w:r w:rsidRPr="0091428D">
        <w:rPr>
          <w:noProof/>
        </w:rPr>
        <w:t>&lt;div class="right column"&gt;</w:t>
      </w:r>
      <w:r>
        <w:rPr>
          <w:noProof/>
        </w:rPr>
        <w:t>&lt;/div&gt;</w:t>
      </w:r>
    </w:p>
    <w:p w:rsidR="0091428D" w:rsidRPr="0091428D" w:rsidRDefault="0091428D" w:rsidP="0091428D">
      <w:pPr>
        <w:rPr>
          <w:noProof/>
        </w:rPr>
      </w:pPr>
      <w:r w:rsidRPr="0091428D">
        <w:rPr>
          <w:noProof/>
        </w:rPr>
        <w:t>&lt;/div&gt;</w:t>
      </w:r>
    </w:p>
    <w:p w:rsidR="005A7C05" w:rsidRDefault="005A7C05" w:rsidP="0091428D">
      <w:pPr>
        <w:rPr>
          <w:b/>
          <w:noProof/>
        </w:rPr>
      </w:pPr>
    </w:p>
    <w:p w:rsidR="005A7C05" w:rsidRDefault="005A7C05" w:rsidP="0091428D">
      <w:pPr>
        <w:rPr>
          <w:b/>
          <w:noProof/>
        </w:rPr>
      </w:pPr>
    </w:p>
    <w:p w:rsidR="005A7C05" w:rsidRDefault="005A7C05" w:rsidP="0091428D">
      <w:pPr>
        <w:rPr>
          <w:b/>
          <w:noProof/>
        </w:rPr>
      </w:pPr>
    </w:p>
    <w:p w:rsidR="0091428D" w:rsidRDefault="0091428D" w:rsidP="0091428D">
      <w:pPr>
        <w:rPr>
          <w:b/>
          <w:noProof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4533265</wp:posOffset>
            </wp:positionH>
            <wp:positionV relativeFrom="paragraph">
              <wp:posOffset>146685</wp:posOffset>
            </wp:positionV>
            <wp:extent cx="1757680" cy="333375"/>
            <wp:effectExtent l="0" t="0" r="0" b="9525"/>
            <wp:wrapThrough wrapText="bothSides">
              <wp:wrapPolygon edited="0">
                <wp:start x="0" y="0"/>
                <wp:lineTo x="0" y="20983"/>
                <wp:lineTo x="21303" y="20983"/>
                <wp:lineTo x="2130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5677" r="71154" b="70506"/>
                    <a:stretch/>
                  </pic:blipFill>
                  <pic:spPr bwMode="auto">
                    <a:xfrm>
                      <a:off x="0" y="0"/>
                      <a:ext cx="175768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t>Detalle de botones:</w:t>
      </w:r>
    </w:p>
    <w:p w:rsidR="0091428D" w:rsidRDefault="0091428D" w:rsidP="0091428D">
      <w:pPr>
        <w:rPr>
          <w:noProof/>
        </w:rPr>
      </w:pPr>
      <w:r>
        <w:rPr>
          <w:noProof/>
        </w:rPr>
        <w:t>&lt;div class="capsulabtn"&gt;</w:t>
      </w:r>
    </w:p>
    <w:p w:rsidR="0091428D" w:rsidRDefault="0091428D" w:rsidP="0091428D">
      <w:pPr>
        <w:ind w:firstLine="720"/>
        <w:rPr>
          <w:noProof/>
        </w:rPr>
      </w:pPr>
      <w:r>
        <w:rPr>
          <w:noProof/>
        </w:rPr>
        <w:t>&lt;img class="imgbotones" src="IMG/botonrojo.png" alt="Botón Rojo"&gt;</w:t>
      </w:r>
    </w:p>
    <w:p w:rsidR="0091428D" w:rsidRDefault="0091428D" w:rsidP="0091428D">
      <w:pPr>
        <w:ind w:firstLine="720"/>
        <w:rPr>
          <w:noProof/>
          <w:lang w:val="es-ES"/>
        </w:rPr>
      </w:pPr>
      <w:r w:rsidRPr="0091428D">
        <w:rPr>
          <w:noProof/>
          <w:lang w:val="es-ES"/>
        </w:rPr>
        <w:t>&lt;div class="boton"&gt;&lt;a href="#tecnologia</w:t>
      </w:r>
      <w:r>
        <w:rPr>
          <w:noProof/>
          <w:lang w:val="es-ES"/>
        </w:rPr>
        <w:t>"&gt;Noticias tecnología&lt;/a&gt;&lt;/div&gt;</w:t>
      </w:r>
    </w:p>
    <w:p w:rsidR="0091428D" w:rsidRDefault="0091428D" w:rsidP="0091428D">
      <w:pPr>
        <w:rPr>
          <w:noProof/>
        </w:rPr>
      </w:pPr>
      <w:r>
        <w:rPr>
          <w:noProof/>
        </w:rPr>
        <w:t>&lt;/div&gt;</w:t>
      </w:r>
    </w:p>
    <w:p w:rsidR="005A7C05" w:rsidRDefault="005A7C05" w:rsidP="0091428D">
      <w:pPr>
        <w:rPr>
          <w:b/>
          <w:noProof/>
        </w:rPr>
      </w:pPr>
    </w:p>
    <w:p w:rsidR="005A7C05" w:rsidRDefault="005A7C05" w:rsidP="0091428D">
      <w:pPr>
        <w:rPr>
          <w:b/>
          <w:noProof/>
        </w:rPr>
      </w:pPr>
    </w:p>
    <w:p w:rsidR="005A7C05" w:rsidRDefault="005A7C05" w:rsidP="0091428D">
      <w:pPr>
        <w:rPr>
          <w:b/>
          <w:noProof/>
        </w:rPr>
      </w:pPr>
    </w:p>
    <w:p w:rsidR="005A7C05" w:rsidRDefault="005A7C05" w:rsidP="005A7C05">
      <w:pPr>
        <w:rPr>
          <w:b/>
          <w:noProof/>
        </w:rPr>
      </w:pPr>
      <w:r>
        <w:rPr>
          <w:b/>
          <w:noProof/>
        </w:rPr>
        <w:lastRenderedPageBreak/>
        <w:t>Detalle posts:</w:t>
      </w:r>
    </w:p>
    <w:p w:rsidR="005A7C05" w:rsidRPr="005A7C05" w:rsidRDefault="005A7C05" w:rsidP="005A7C05">
      <w:pPr>
        <w:rPr>
          <w:b/>
          <w:noProof/>
        </w:rPr>
      </w:pPr>
      <w:r w:rsidRPr="005A7C05">
        <w:rPr>
          <w:noProof/>
        </w:rPr>
        <w:t>&lt;div class="capsulapost"&gt;</w:t>
      </w:r>
    </w:p>
    <w:p w:rsidR="005A7C05" w:rsidRPr="005A7C05" w:rsidRDefault="005A7C05" w:rsidP="005A7C05">
      <w:pPr>
        <w:ind w:firstLine="720"/>
        <w:rPr>
          <w:noProof/>
          <w:lang w:val="es-ES"/>
        </w:rPr>
      </w:pPr>
      <w:r w:rsidRPr="005A7C05">
        <w:rPr>
          <w:noProof/>
          <w:lang w:val="es-ES"/>
        </w:rPr>
        <w:t>&lt;di</w:t>
      </w:r>
      <w:r w:rsidRPr="005A7C05">
        <w:rPr>
          <w:noProof/>
          <w:lang w:val="es-ES"/>
        </w:rPr>
        <w:t>v</w:t>
      </w:r>
      <w:r w:rsidRPr="005A7C05">
        <w:rPr>
          <w:noProof/>
          <w:lang w:val="es-ES"/>
        </w:rPr>
        <w:t>&gt;&lt;p class="tiponoticia"&gt;&lt;u&gt;Noticias: Tecnología&lt;/u&gt;&lt;/p&gt;&lt;/div&gt;</w:t>
      </w:r>
    </w:p>
    <w:p w:rsidR="005A7C05" w:rsidRDefault="005A7C05" w:rsidP="005A7C05">
      <w:pPr>
        <w:ind w:firstLine="720"/>
        <w:rPr>
          <w:noProof/>
        </w:rPr>
      </w:pPr>
      <w:r w:rsidRPr="005A7C05">
        <w:rPr>
          <w:noProof/>
        </w:rPr>
        <w:t>&lt;div class="middle column"&gt;</w:t>
      </w:r>
      <w:r w:rsidRPr="005A7C05">
        <w:rPr>
          <w:noProof/>
        </w:rPr>
        <w:t>&lt;</w:t>
      </w:r>
      <w:r w:rsidRPr="005A7C05">
        <w:rPr>
          <w:noProof/>
        </w:rPr>
        <w:t>a class="titulopost" href="</w:t>
      </w:r>
      <w:r w:rsidRPr="005A7C05">
        <w:rPr>
          <w:noProof/>
        </w:rPr>
        <w:t>enlace</w:t>
      </w:r>
      <w:r w:rsidRPr="005A7C05">
        <w:rPr>
          <w:noProof/>
        </w:rPr>
        <w:t>"&gt;</w:t>
      </w:r>
      <w:r w:rsidRPr="005A7C05">
        <w:rPr>
          <w:noProof/>
        </w:rPr>
        <w:t>Cabecera de noticia</w:t>
      </w:r>
      <w:r w:rsidRPr="005A7C05">
        <w:rPr>
          <w:noProof/>
        </w:rPr>
        <w:t>&lt;/a&gt;</w:t>
      </w:r>
      <w:r>
        <w:rPr>
          <w:noProof/>
        </w:rPr>
        <w:t>&lt;/div&gt;</w:t>
      </w:r>
    </w:p>
    <w:p w:rsidR="005A7C05" w:rsidRDefault="005A7C05" w:rsidP="005A7C05">
      <w:pPr>
        <w:ind w:firstLine="720"/>
        <w:rPr>
          <w:noProof/>
        </w:rPr>
      </w:pPr>
      <w:r w:rsidRPr="005A7C05">
        <w:rPr>
          <w:noProof/>
        </w:rPr>
        <w:t>&lt;div class="middle column"&gt;</w:t>
      </w:r>
      <w:r>
        <w:rPr>
          <w:noProof/>
        </w:rPr>
        <w:t>&gt;</w:t>
      </w:r>
      <w:r w:rsidRPr="005A7C05">
        <w:rPr>
          <w:noProof/>
        </w:rPr>
        <w:t>img class="imgpost" src="IMG</w:t>
      </w:r>
      <w:r>
        <w:rPr>
          <w:noProof/>
        </w:rPr>
        <w:t>”</w:t>
      </w:r>
      <w:r w:rsidRPr="005A7C05">
        <w:rPr>
          <w:noProof/>
        </w:rPr>
        <w:t xml:space="preserve"> alt=""&gt;</w:t>
      </w:r>
      <w:r>
        <w:rPr>
          <w:noProof/>
        </w:rPr>
        <w:t>&lt;/div&gt;</w:t>
      </w:r>
    </w:p>
    <w:p w:rsidR="005A7C05" w:rsidRPr="005A7C05" w:rsidRDefault="005A7C05" w:rsidP="005A7C05">
      <w:pPr>
        <w:ind w:firstLine="720"/>
        <w:rPr>
          <w:noProof/>
        </w:rPr>
      </w:pPr>
      <w:r w:rsidRPr="005A7C05">
        <w:rPr>
          <w:noProof/>
        </w:rPr>
        <w:t>&lt;div class="clear"&gt;</w:t>
      </w:r>
      <w:r w:rsidRPr="005A7C05">
        <w:rPr>
          <w:noProof/>
        </w:rPr>
        <w:t>&lt;</w:t>
      </w:r>
      <w:r w:rsidRPr="005A7C05">
        <w:rPr>
          <w:noProof/>
        </w:rPr>
        <w:t>p class="leyenda"&gt;Información &lt;a href="</w:t>
      </w:r>
      <w:r w:rsidRPr="005A7C05">
        <w:rPr>
          <w:noProof/>
        </w:rPr>
        <w:t>enlace</w:t>
      </w:r>
      <w:r w:rsidRPr="005A7C05">
        <w:rPr>
          <w:noProof/>
        </w:rPr>
        <w:t>"&gt;</w:t>
      </w:r>
      <w:r w:rsidRPr="005A7C05">
        <w:rPr>
          <w:noProof/>
        </w:rPr>
        <w:t>web</w:t>
      </w:r>
      <w:r w:rsidRPr="005A7C05">
        <w:rPr>
          <w:noProof/>
        </w:rPr>
        <w:t>&lt;/a&gt;&lt;/p&gt;&lt;/div&gt;</w:t>
      </w:r>
    </w:p>
    <w:p w:rsidR="005A7C05" w:rsidRDefault="005A7C05" w:rsidP="005A7C05">
      <w:pPr>
        <w:rPr>
          <w:noProof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-276225</wp:posOffset>
            </wp:positionH>
            <wp:positionV relativeFrom="paragraph">
              <wp:posOffset>269875</wp:posOffset>
            </wp:positionV>
            <wp:extent cx="242887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515" y="21228"/>
                <wp:lineTo x="2151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6" t="20298" r="30129" b="59577"/>
                    <a:stretch/>
                  </pic:blipFill>
                  <pic:spPr bwMode="auto">
                    <a:xfrm>
                      <a:off x="0" y="0"/>
                      <a:ext cx="24288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A7C05">
        <w:rPr>
          <w:noProof/>
        </w:rPr>
        <w:t>&lt;/div&gt;</w:t>
      </w:r>
    </w:p>
    <w:p w:rsidR="005A7C05" w:rsidRDefault="005A7C05" w:rsidP="005A7C05">
      <w:pPr>
        <w:rPr>
          <w:noProof/>
          <w:lang w:val="es-ES"/>
        </w:rPr>
      </w:pPr>
      <w:r w:rsidRPr="005A7C05">
        <w:rPr>
          <w:noProof/>
          <w:lang w:val="es-ES"/>
        </w:rPr>
        <w:t xml:space="preserve">Esta formado por dos div al 50% del espacio total, uno destinado a la cabecera de la noticia y el otro 50% a </w:t>
      </w:r>
      <w:r>
        <w:rPr>
          <w:noProof/>
          <w:lang w:val="es-ES"/>
        </w:rPr>
        <w:t>mostrar una imagen relacionada.</w:t>
      </w:r>
    </w:p>
    <w:p w:rsidR="005A7C05" w:rsidRDefault="005A7C05" w:rsidP="005A7C05">
      <w:pPr>
        <w:rPr>
          <w:noProof/>
          <w:lang w:val="es-ES"/>
        </w:rPr>
      </w:pPr>
      <w:r>
        <w:rPr>
          <w:noProof/>
          <w:lang w:val="es-ES"/>
        </w:rPr>
        <w:t>El texto que figura al pie, es la web origen de la información</w:t>
      </w:r>
    </w:p>
    <w:p w:rsidR="005A7C05" w:rsidRDefault="005A7C05" w:rsidP="005A7C05">
      <w:pPr>
        <w:rPr>
          <w:noProof/>
          <w:lang w:val="es-ES"/>
        </w:rPr>
      </w:pPr>
    </w:p>
    <w:p w:rsidR="005A7C05" w:rsidRDefault="005A7C05" w:rsidP="005A7C05">
      <w:pPr>
        <w:rPr>
          <w:noProof/>
          <w:lang w:val="es-ES"/>
        </w:rPr>
      </w:pPr>
    </w:p>
    <w:p w:rsidR="005A7C05" w:rsidRDefault="008F58F3" w:rsidP="005A7C05">
      <w:pPr>
        <w:rPr>
          <w:noProof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324610" cy="971550"/>
            <wp:effectExtent l="0" t="0" r="8890" b="0"/>
            <wp:wrapThrough wrapText="bothSides">
              <wp:wrapPolygon edited="0">
                <wp:start x="0" y="0"/>
                <wp:lineTo x="0" y="21176"/>
                <wp:lineTo x="21434" y="21176"/>
                <wp:lineTo x="21434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4" t="20472" r="11699" b="66169"/>
                    <a:stretch/>
                  </pic:blipFill>
                  <pic:spPr bwMode="auto">
                    <a:xfrm>
                      <a:off x="0" y="0"/>
                      <a:ext cx="132461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7C05" w:rsidRPr="005A7C05" w:rsidRDefault="005A7C05" w:rsidP="005A7C05">
      <w:pPr>
        <w:rPr>
          <w:noProof/>
          <w:lang w:val="es-ES"/>
        </w:rPr>
      </w:pPr>
      <w:r w:rsidRPr="005A7C05">
        <w:rPr>
          <w:noProof/>
          <w:lang w:val="es-ES"/>
        </w:rPr>
        <w:t>&lt;div class="clear capsulalastpost"&gt;</w:t>
      </w:r>
    </w:p>
    <w:p w:rsidR="005A7C05" w:rsidRPr="005A7C05" w:rsidRDefault="005A7C05" w:rsidP="005A7C05">
      <w:pPr>
        <w:ind w:firstLine="720"/>
        <w:rPr>
          <w:noProof/>
          <w:lang w:val="es-ES"/>
        </w:rPr>
      </w:pPr>
      <w:r w:rsidRPr="005A7C05">
        <w:rPr>
          <w:noProof/>
          <w:lang w:val="es-ES"/>
        </w:rPr>
        <w:t>&lt;div class="importante"&gt;&lt;p&gt;&lt;u&gt;&lt;b&gt;Últimos posts&lt;/b&gt;&lt;/p&gt;&lt;/u&gt;&lt;/div&gt;</w:t>
      </w:r>
    </w:p>
    <w:p w:rsidR="005A7C05" w:rsidRPr="005A7C05" w:rsidRDefault="005A7C05" w:rsidP="005A7C05">
      <w:pPr>
        <w:ind w:left="720" w:firstLine="720"/>
        <w:rPr>
          <w:noProof/>
          <w:lang w:val="es-ES"/>
        </w:rPr>
      </w:pPr>
      <w:r w:rsidRPr="005A7C05">
        <w:rPr>
          <w:noProof/>
          <w:lang w:val="es-ES"/>
        </w:rPr>
        <w:t>&lt;ul&gt;</w:t>
      </w:r>
    </w:p>
    <w:p w:rsidR="005A7C05" w:rsidRPr="005A7C05" w:rsidRDefault="005A7C05" w:rsidP="005A7C05">
      <w:pPr>
        <w:ind w:left="1440" w:firstLine="720"/>
        <w:jc w:val="left"/>
        <w:rPr>
          <w:noProof/>
          <w:lang w:val="es-ES"/>
        </w:rPr>
      </w:pPr>
      <w:r>
        <w:rPr>
          <w:noProof/>
          <w:lang w:val="es-ES"/>
        </w:rPr>
        <w:t xml:space="preserve">&lt;li </w:t>
      </w:r>
      <w:r w:rsidRPr="005A7C05">
        <w:rPr>
          <w:noProof/>
          <w:lang w:val="es-ES"/>
        </w:rPr>
        <w:t>post-tipo="TEC"&gt;&lt;a href="#tecnologia"&gt;Tecnología: &lt;/a&gt;&lt;a href="</w:t>
      </w:r>
      <w:r>
        <w:rPr>
          <w:noProof/>
          <w:lang w:val="es-ES"/>
        </w:rPr>
        <w:t>enlace</w:t>
      </w:r>
      <w:r w:rsidRPr="005A7C05">
        <w:rPr>
          <w:noProof/>
          <w:lang w:val="es-ES"/>
        </w:rPr>
        <w:t>"&gt;</w:t>
      </w:r>
      <w:r>
        <w:rPr>
          <w:noProof/>
          <w:lang w:val="es-ES"/>
        </w:rPr>
        <w:t>resumen de cabera noticia</w:t>
      </w:r>
      <w:r w:rsidRPr="005A7C05">
        <w:rPr>
          <w:noProof/>
          <w:lang w:val="es-ES"/>
        </w:rPr>
        <w:t>&lt;/a&gt;&lt;/li&gt;</w:t>
      </w:r>
    </w:p>
    <w:p w:rsidR="005A7C05" w:rsidRPr="005A7C05" w:rsidRDefault="005A7C05" w:rsidP="005A7C05">
      <w:pPr>
        <w:rPr>
          <w:noProof/>
          <w:lang w:val="es-ES"/>
        </w:rPr>
      </w:pPr>
      <w:r w:rsidRPr="005A7C05">
        <w:rPr>
          <w:noProof/>
          <w:lang w:val="es-ES"/>
        </w:rPr>
        <w:t xml:space="preserve">              </w:t>
      </w:r>
      <w:r>
        <w:rPr>
          <w:noProof/>
          <w:lang w:val="es-ES"/>
        </w:rPr>
        <w:tab/>
      </w:r>
      <w:r>
        <w:rPr>
          <w:noProof/>
          <w:lang w:val="es-ES"/>
        </w:rPr>
        <w:tab/>
      </w:r>
      <w:r w:rsidRPr="005A7C05">
        <w:rPr>
          <w:noProof/>
          <w:lang w:val="es-ES"/>
        </w:rPr>
        <w:t>&lt;/ul&gt;</w:t>
      </w:r>
    </w:p>
    <w:p w:rsidR="005A7C05" w:rsidRDefault="005A7C05" w:rsidP="005A7C05">
      <w:pPr>
        <w:rPr>
          <w:noProof/>
          <w:lang w:val="es-ES"/>
        </w:rPr>
      </w:pPr>
      <w:r w:rsidRPr="005A7C05">
        <w:rPr>
          <w:noProof/>
          <w:lang w:val="es-ES"/>
        </w:rPr>
        <w:t>&lt;/div&gt;</w:t>
      </w:r>
    </w:p>
    <w:p w:rsidR="008F58F3" w:rsidRDefault="008F58F3" w:rsidP="005A7C05">
      <w:pPr>
        <w:rPr>
          <w:noProof/>
          <w:lang w:val="es-ES"/>
        </w:rPr>
      </w:pPr>
      <w:r>
        <w:rPr>
          <w:noProof/>
          <w:lang w:val="es-ES"/>
        </w:rPr>
        <w:t>Todos los enlaces de la página son funcionales. Lo de la columna menú enlazan con la primera de las noticias de cada tipo. Esto lo hacen también los téxtos coloreados y en negrita de la columna ultimos posts. El resto de los enlaces llevan cada uno a su respectiva web para mostrar la noticia. Además de estos enlaces, existen otros como los que van al pie de la cabecera, que lleva directamente a la web origen de esta, y otro enlace más que se usa para posicionarse la principio de la página.</w:t>
      </w:r>
    </w:p>
    <w:p w:rsidR="008F58F3" w:rsidRPr="005A7C05" w:rsidRDefault="008F58F3" w:rsidP="005A7C05">
      <w:pPr>
        <w:rPr>
          <w:noProof/>
          <w:lang w:val="es-ES"/>
        </w:rPr>
      </w:pPr>
      <w:r>
        <w:rPr>
          <w:noProof/>
          <w:lang w:val="es-ES"/>
        </w:rPr>
        <w:t>No pensaba que me iba a llevar tanto tiempo realizar el ejercicio, he estado dos días buscando código porque aunque finalmente ha quedado como quería, hay ciertos comportamientos de elementos que no comprendo.</w:t>
      </w:r>
      <w:bookmarkStart w:id="0" w:name="_GoBack"/>
      <w:bookmarkEnd w:id="0"/>
    </w:p>
    <w:sectPr w:rsidR="008F58F3" w:rsidRPr="005A7C0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5D94" w:rsidRDefault="00375D94">
      <w:pPr>
        <w:spacing w:after="0"/>
      </w:pPr>
      <w:r>
        <w:separator/>
      </w:r>
    </w:p>
  </w:endnote>
  <w:endnote w:type="continuationSeparator" w:id="0">
    <w:p w:rsidR="00375D94" w:rsidRDefault="00375D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5D94" w:rsidRDefault="00375D94">
      <w:pPr>
        <w:spacing w:after="0"/>
      </w:pPr>
      <w:r>
        <w:separator/>
      </w:r>
    </w:p>
  </w:footnote>
  <w:footnote w:type="continuationSeparator" w:id="0">
    <w:p w:rsidR="00375D94" w:rsidRDefault="00375D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75B"/>
    <w:rsid w:val="00066685"/>
    <w:rsid w:val="0015775B"/>
    <w:rsid w:val="00375D94"/>
    <w:rsid w:val="005A7C05"/>
    <w:rsid w:val="008F58F3"/>
    <w:rsid w:val="0091428D"/>
    <w:rsid w:val="00E2538F"/>
    <w:rsid w:val="00F2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E661A"/>
  <w15:docId w15:val="{81DFDEC7-B5E9-427E-B93F-0520069E5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40" w:after="0"/>
      <w:jc w:val="center"/>
      <w:outlineLvl w:val="1"/>
    </w:pPr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20" w:after="0"/>
      <w:jc w:val="center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0"/>
      <w:jc w:val="center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/>
      <w:contextualSpacing/>
      <w:jc w:val="center"/>
    </w:pPr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 w:after="240" w:line="252" w:lineRule="auto"/>
      <w:ind w:left="864" w:right="864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Sinespaciado">
    <w:name w:val="No Spacing"/>
    <w:link w:val="SinespaciadoCar"/>
    <w:uiPriority w:val="1"/>
    <w:qFormat/>
    <w:pPr>
      <w:spacing w:after="0"/>
    </w:pPr>
  </w:style>
  <w:style w:type="character" w:styleId="Ttulodellibro">
    <w:name w:val="Book Title"/>
    <w:basedOn w:val="Fuentedeprrafopredeter"/>
    <w:uiPriority w:val="33"/>
    <w:qFormat/>
    <w:rPr>
      <w:b/>
      <w:bCs/>
      <w:smallCaps/>
    </w:rPr>
  </w:style>
  <w:style w:type="paragraph" w:styleId="Descripcin">
    <w:name w:val="caption"/>
    <w:basedOn w:val="Normal"/>
    <w:next w:val="Normal"/>
    <w:uiPriority w:val="35"/>
    <w:unhideWhenUsed/>
    <w:qFormat/>
    <w:rPr>
      <w:b/>
      <w:bCs/>
      <w:color w:val="404040" w:themeColor="text1" w:themeTint="BF"/>
      <w:sz w:val="20"/>
      <w:szCs w:val="2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PUBU\AppData\Roaming\Microsoft\Plantillas\Dise&#241;o%20de%20flujo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orbel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25CACD4-C9AE-4AFF-A430-14AD177FEA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flujo.dotx</Template>
  <TotalTime>76</TotalTime>
  <Pages>2</Pages>
  <Words>373</Words>
  <Characters>2057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RUPUBU</dc:creator>
  <cp:keywords/>
  <cp:lastModifiedBy>Rubén Puerta</cp:lastModifiedBy>
  <cp:revision>1</cp:revision>
  <dcterms:created xsi:type="dcterms:W3CDTF">2019-03-22T00:35:00Z</dcterms:created>
  <dcterms:modified xsi:type="dcterms:W3CDTF">2019-03-22T01:51:00Z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TC037500379991</vt:lpwstr>
  </property>
</Properties>
</file>